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2D6" w:rsidRPr="005C62B8" w:rsidRDefault="00F11A1B" w:rsidP="00E76556">
      <w:pPr>
        <w:pStyle w:val="Sinespaciado"/>
        <w:rPr>
          <w:rFonts w:ascii="Arial" w:hAnsi="Arial" w:cs="Arial"/>
          <w:sz w:val="19"/>
          <w:szCs w:val="19"/>
          <w:lang w:val="es-BO"/>
        </w:rPr>
      </w:pPr>
      <w:r w:rsidRPr="005C62B8">
        <w:rPr>
          <w:rFonts w:cs="Arial"/>
          <w:noProof/>
          <w:sz w:val="19"/>
          <w:szCs w:val="19"/>
          <w:lang w:val="es-BO" w:eastAsia="es-BO"/>
        </w:rPr>
        <w:drawing>
          <wp:anchor distT="0" distB="0" distL="114300" distR="114300" simplePos="0" relativeHeight="251659264" behindDoc="0" locked="0" layoutInCell="1" allowOverlap="1" wp14:anchorId="40CAFE78" wp14:editId="46910627">
            <wp:simplePos x="0" y="0"/>
            <wp:positionH relativeFrom="leftMargin">
              <wp:posOffset>262255</wp:posOffset>
            </wp:positionH>
            <wp:positionV relativeFrom="paragraph">
              <wp:posOffset>224155</wp:posOffset>
            </wp:positionV>
            <wp:extent cx="1543050" cy="886206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2"/>
                    <a:stretch/>
                  </pic:blipFill>
                  <pic:spPr bwMode="auto">
                    <a:xfrm>
                      <a:off x="0" y="0"/>
                      <a:ext cx="154305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F2F" w:rsidRPr="005C62B8" w:rsidRDefault="002B5F2F" w:rsidP="00E76556">
      <w:pPr>
        <w:pStyle w:val="Sinespaciado"/>
        <w:rPr>
          <w:rFonts w:ascii="Arial" w:hAnsi="Arial" w:cs="Arial"/>
          <w:sz w:val="19"/>
          <w:szCs w:val="19"/>
          <w:lang w:val="es-BO"/>
        </w:rPr>
      </w:pPr>
    </w:p>
    <w:p w:rsidR="00E76556" w:rsidRPr="005C62B8" w:rsidRDefault="005C62B8" w:rsidP="00FA6164">
      <w:pPr>
        <w:pStyle w:val="Sinespaciado"/>
        <w:rPr>
          <w:rFonts w:ascii="Arial" w:hAnsi="Arial" w:cs="Arial"/>
          <w:sz w:val="19"/>
          <w:szCs w:val="19"/>
          <w:lang w:val="es-BO"/>
        </w:rPr>
      </w:pPr>
      <w:r w:rsidRPr="005C62B8">
        <w:rPr>
          <w:rFonts w:ascii="Arial" w:hAnsi="Arial" w:cs="Arial"/>
          <w:sz w:val="19"/>
          <w:szCs w:val="19"/>
          <w:lang w:val="es-BO"/>
        </w:rPr>
        <w:t>${GENERO}.</w:t>
      </w:r>
      <w:r w:rsidR="00E8629C" w:rsidRPr="005C62B8">
        <w:rPr>
          <w:rFonts w:ascii="Arial" w:hAnsi="Arial" w:cs="Arial"/>
          <w:sz w:val="19"/>
          <w:szCs w:val="19"/>
          <w:lang w:val="es-BO"/>
        </w:rPr>
        <w:t xml:space="preserve"> </w:t>
      </w:r>
    </w:p>
    <w:p w:rsidR="00E76556" w:rsidRPr="005C62B8" w:rsidRDefault="00BA6DAF" w:rsidP="00FA6164">
      <w:pPr>
        <w:pStyle w:val="Sinespaciado"/>
        <w:rPr>
          <w:rFonts w:ascii="Arial" w:hAnsi="Arial" w:cs="Arial"/>
          <w:b/>
          <w:sz w:val="19"/>
          <w:szCs w:val="19"/>
          <w:lang w:val="es-BO"/>
        </w:rPr>
      </w:pPr>
      <w:r w:rsidRPr="005C62B8">
        <w:rPr>
          <w:rFonts w:ascii="Arial" w:hAnsi="Arial" w:cs="Arial"/>
          <w:b/>
          <w:sz w:val="19"/>
          <w:szCs w:val="19"/>
          <w:lang w:val="es-BO"/>
        </w:rPr>
        <w:t>${NOMBRE_CLIENTE}</w:t>
      </w:r>
    </w:p>
    <w:p w:rsidR="00DC4F93" w:rsidRPr="005C62B8" w:rsidRDefault="00ED6469" w:rsidP="00BA6DAF">
      <w:pPr>
        <w:spacing w:after="0"/>
        <w:jc w:val="both"/>
        <w:rPr>
          <w:rFonts w:ascii="Arial" w:hAnsi="Arial" w:cs="Arial"/>
          <w:sz w:val="19"/>
          <w:szCs w:val="19"/>
          <w:lang w:val="es-BO"/>
        </w:rPr>
      </w:pPr>
      <w:r>
        <w:rPr>
          <w:rFonts w:ascii="Arial" w:hAnsi="Arial" w:cs="Arial"/>
          <w:b/>
          <w:sz w:val="19"/>
          <w:szCs w:val="19"/>
          <w:lang w:val="es-BO"/>
        </w:rPr>
        <w:t>Referencia:</w:t>
      </w:r>
      <w:r w:rsidR="002745F1" w:rsidRPr="005C62B8">
        <w:rPr>
          <w:rFonts w:ascii="Arial" w:hAnsi="Arial" w:cs="Arial"/>
          <w:b/>
          <w:sz w:val="19"/>
          <w:szCs w:val="19"/>
          <w:lang w:val="es-BO"/>
        </w:rPr>
        <w:t xml:space="preserve"> </w:t>
      </w:r>
      <w:r w:rsidR="00BA6DAF" w:rsidRPr="005C62B8">
        <w:rPr>
          <w:rFonts w:ascii="Arial" w:hAnsi="Arial" w:cs="Arial"/>
          <w:b/>
          <w:sz w:val="19"/>
          <w:szCs w:val="19"/>
          <w:u w:val="single"/>
          <w:lang w:val="es-BO"/>
        </w:rPr>
        <w:t>${REFERENCIA}</w:t>
      </w:r>
    </w:p>
    <w:p w:rsidR="00E8629C" w:rsidRPr="005C62B8" w:rsidRDefault="00ED6469" w:rsidP="00FA6164">
      <w:pPr>
        <w:spacing w:after="0"/>
        <w:rPr>
          <w:rFonts w:ascii="Arial" w:hAnsi="Arial" w:cs="Arial"/>
          <w:sz w:val="19"/>
          <w:szCs w:val="19"/>
          <w:lang w:val="es-BO"/>
        </w:rPr>
      </w:pPr>
      <w:r>
        <w:rPr>
          <w:rFonts w:ascii="Arial" w:hAnsi="Arial" w:cs="Arial"/>
          <w:sz w:val="19"/>
          <w:szCs w:val="19"/>
          <w:lang w:val="es-BO"/>
        </w:rPr>
        <w:t xml:space="preserve">${APRECIA} </w:t>
      </w:r>
      <w:r w:rsidR="00353D31">
        <w:rPr>
          <w:rFonts w:ascii="Arial" w:hAnsi="Arial" w:cs="Arial"/>
          <w:sz w:val="19"/>
          <w:szCs w:val="19"/>
          <w:lang w:val="es-BO"/>
        </w:rPr>
        <w:t xml:space="preserve"> </w:t>
      </w:r>
      <w:bookmarkStart w:id="0" w:name="_GoBack"/>
      <w:bookmarkEnd w:id="0"/>
      <w:r w:rsidRPr="005C62B8">
        <w:rPr>
          <w:rFonts w:ascii="Arial" w:hAnsi="Arial" w:cs="Arial"/>
          <w:sz w:val="19"/>
          <w:szCs w:val="19"/>
          <w:lang w:val="es-BO"/>
        </w:rPr>
        <w:t>${GENERO}.</w:t>
      </w:r>
      <w:r w:rsidR="00E8629C" w:rsidRPr="005C62B8">
        <w:rPr>
          <w:rFonts w:ascii="Arial" w:hAnsi="Arial" w:cs="Arial"/>
          <w:sz w:val="19"/>
          <w:szCs w:val="19"/>
          <w:lang w:val="es-BO"/>
        </w:rPr>
        <w:t xml:space="preserve"> </w:t>
      </w:r>
      <w:r w:rsidR="00BA6DAF" w:rsidRPr="005C62B8">
        <w:rPr>
          <w:rFonts w:ascii="Arial" w:hAnsi="Arial" w:cs="Arial"/>
          <w:sz w:val="19"/>
          <w:szCs w:val="19"/>
          <w:lang w:val="es-BO"/>
        </w:rPr>
        <w:t>${NOMBRE}</w:t>
      </w:r>
      <w:r w:rsidR="00E8629C" w:rsidRPr="005C62B8">
        <w:rPr>
          <w:rFonts w:ascii="Arial" w:hAnsi="Arial" w:cs="Arial"/>
          <w:sz w:val="19"/>
          <w:szCs w:val="19"/>
          <w:lang w:val="es-BO"/>
        </w:rPr>
        <w:t>:</w:t>
      </w:r>
    </w:p>
    <w:p w:rsidR="00DC4F93" w:rsidRPr="005C62B8" w:rsidRDefault="00DC4F93" w:rsidP="00FA6164">
      <w:pPr>
        <w:spacing w:after="0"/>
        <w:jc w:val="both"/>
        <w:rPr>
          <w:rFonts w:ascii="Arial" w:hAnsi="Arial" w:cs="Arial"/>
          <w:sz w:val="19"/>
          <w:szCs w:val="19"/>
          <w:lang w:val="es-BO"/>
        </w:rPr>
      </w:pPr>
    </w:p>
    <w:p w:rsidR="00BA6DAF" w:rsidRPr="005C62B8" w:rsidRDefault="00BA6DAF" w:rsidP="00BA6DAF">
      <w:pPr>
        <w:tabs>
          <w:tab w:val="left" w:pos="2127"/>
        </w:tabs>
        <w:jc w:val="both"/>
        <w:rPr>
          <w:rFonts w:ascii="Arial" w:hAnsi="Arial" w:cs="Arial"/>
          <w:sz w:val="19"/>
          <w:szCs w:val="19"/>
          <w:lang w:val="es-BO"/>
        </w:rPr>
      </w:pPr>
      <w:r w:rsidRPr="005C62B8">
        <w:rPr>
          <w:rFonts w:ascii="Arial" w:hAnsi="Arial" w:cs="Arial"/>
          <w:sz w:val="19"/>
          <w:szCs w:val="19"/>
          <w:lang w:val="es-BO"/>
        </w:rPr>
        <w:t>${RESPUESTA}</w:t>
      </w:r>
    </w:p>
    <w:p w:rsidR="002812DA" w:rsidRPr="005C62B8" w:rsidRDefault="002812DA" w:rsidP="002745F1">
      <w:pPr>
        <w:pStyle w:val="Textoindependiente"/>
        <w:rPr>
          <w:rFonts w:cs="Arial"/>
          <w:sz w:val="19"/>
          <w:szCs w:val="19"/>
          <w:lang w:val="es-BO"/>
        </w:rPr>
      </w:pPr>
    </w:p>
    <w:sectPr w:rsidR="002812DA" w:rsidRPr="005C62B8" w:rsidSect="002812DA">
      <w:headerReference w:type="default" r:id="rId9"/>
      <w:footerReference w:type="default" r:id="rId10"/>
      <w:pgSz w:w="12242" w:h="15842" w:code="1"/>
      <w:pgMar w:top="1247" w:right="1418" w:bottom="1134" w:left="2948" w:header="113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965" w:rsidRDefault="00751965" w:rsidP="008913EB">
      <w:pPr>
        <w:spacing w:after="0" w:line="240" w:lineRule="auto"/>
      </w:pPr>
      <w:r>
        <w:separator/>
      </w:r>
    </w:p>
  </w:endnote>
  <w:endnote w:type="continuationSeparator" w:id="0">
    <w:p w:rsidR="00751965" w:rsidRDefault="00751965" w:rsidP="00891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7EB8" w:rsidRPr="007A56EA" w:rsidRDefault="009A7EB8" w:rsidP="009A7EB8">
    <w:pPr>
      <w:pStyle w:val="Sinespaciado"/>
      <w:rPr>
        <w:rFonts w:ascii="Arial" w:hAnsi="Arial" w:cs="Arial"/>
        <w:sz w:val="14"/>
        <w:szCs w:val="14"/>
        <w:lang w:val="en-US"/>
      </w:rPr>
    </w:pPr>
    <w:r>
      <w:rPr>
        <w:rFonts w:ascii="Arial" w:hAnsi="Arial" w:cs="Arial"/>
        <w:sz w:val="14"/>
        <w:szCs w:val="14"/>
        <w:lang w:val="en-US"/>
      </w:rPr>
      <w:t>${FUNCIONARIO_APRO}</w:t>
    </w:r>
    <w:r>
      <w:rPr>
        <w:rFonts w:ascii="Arial" w:hAnsi="Arial" w:cs="Arial"/>
        <w:sz w:val="14"/>
        <w:szCs w:val="14"/>
        <w:lang w:val="en-US"/>
      </w:rPr>
      <w:tab/>
    </w:r>
  </w:p>
  <w:p w:rsidR="009A7EB8" w:rsidRPr="007A56EA" w:rsidRDefault="009A7EB8" w:rsidP="009A7EB8">
    <w:pPr>
      <w:pStyle w:val="Sinespaciado"/>
      <w:rPr>
        <w:rFonts w:cs="Arial"/>
        <w:b/>
        <w:sz w:val="18"/>
        <w:szCs w:val="18"/>
        <w:lang w:val="en-US"/>
      </w:rPr>
    </w:pPr>
    <w:r>
      <w:rPr>
        <w:rFonts w:ascii="Arial" w:hAnsi="Arial" w:cs="Arial"/>
        <w:sz w:val="14"/>
        <w:szCs w:val="14"/>
        <w:lang w:val="en-US"/>
      </w:rPr>
      <w:t>${GERENCIA}</w:t>
    </w:r>
    <w:r w:rsidRPr="007A56EA">
      <w:rPr>
        <w:rFonts w:ascii="Arial" w:hAnsi="Arial" w:cs="Arial"/>
        <w:b/>
        <w:sz w:val="18"/>
        <w:szCs w:val="18"/>
        <w:lang w:val="en-US"/>
      </w:rPr>
      <w:t xml:space="preserve"> </w:t>
    </w:r>
  </w:p>
  <w:p w:rsidR="008913EB" w:rsidRPr="002812DA" w:rsidRDefault="008913EB" w:rsidP="002812DA">
    <w:pPr>
      <w:pStyle w:val="Cita"/>
      <w:jc w:val="both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965" w:rsidRDefault="00751965" w:rsidP="008913EB">
      <w:pPr>
        <w:spacing w:after="0" w:line="240" w:lineRule="auto"/>
      </w:pPr>
      <w:r>
        <w:separator/>
      </w:r>
    </w:p>
  </w:footnote>
  <w:footnote w:type="continuationSeparator" w:id="0">
    <w:p w:rsidR="00751965" w:rsidRDefault="00751965" w:rsidP="00891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0D53" w:rsidRDefault="00F11A1B" w:rsidP="00C30D53">
    <w:pPr>
      <w:pStyle w:val="Encabezado"/>
      <w:ind w:firstLine="708"/>
      <w:jc w:val="right"/>
      <w:rPr>
        <w:rFonts w:ascii="Arial" w:hAnsi="Arial" w:cs="Arial"/>
        <w:sz w:val="20"/>
      </w:rPr>
    </w:pPr>
    <w:r>
      <w:rPr>
        <w:noProof/>
        <w:lang w:val="es-BO" w:eastAsia="es-BO"/>
      </w:rPr>
      <w:drawing>
        <wp:anchor distT="0" distB="0" distL="114300" distR="114300" simplePos="0" relativeHeight="251659264" behindDoc="0" locked="0" layoutInCell="1" allowOverlap="1" wp14:anchorId="5537B3F9" wp14:editId="55004A79">
          <wp:simplePos x="0" y="0"/>
          <wp:positionH relativeFrom="leftMargin">
            <wp:posOffset>323850</wp:posOffset>
          </wp:positionH>
          <wp:positionV relativeFrom="paragraph">
            <wp:posOffset>-43181</wp:posOffset>
          </wp:positionV>
          <wp:extent cx="1402332" cy="733425"/>
          <wp:effectExtent l="19050" t="0" r="26670" b="238125"/>
          <wp:wrapNone/>
          <wp:docPr id="1" name="Imagen 1" descr="b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l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6269" cy="735484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30D53" w:rsidRDefault="00C30D53" w:rsidP="005C62B8">
    <w:pPr>
      <w:pStyle w:val="Encabezado"/>
      <w:ind w:firstLine="708"/>
      <w:rPr>
        <w:rFonts w:ascii="Arial" w:hAnsi="Arial" w:cs="Arial"/>
        <w:sz w:val="20"/>
      </w:rPr>
    </w:pPr>
  </w:p>
  <w:p w:rsidR="00C30D53" w:rsidRDefault="00C30D53" w:rsidP="00C30D53">
    <w:pPr>
      <w:pStyle w:val="Encabezado"/>
      <w:ind w:firstLine="708"/>
      <w:jc w:val="right"/>
      <w:rPr>
        <w:rFonts w:ascii="Arial" w:hAnsi="Arial" w:cs="Arial"/>
        <w:sz w:val="20"/>
      </w:rPr>
    </w:pPr>
  </w:p>
  <w:p w:rsidR="00C30D53" w:rsidRPr="007A56EA" w:rsidRDefault="002B5F2F" w:rsidP="00C30D53">
    <w:pPr>
      <w:pStyle w:val="Encabezado"/>
      <w:ind w:firstLine="708"/>
      <w:jc w:val="right"/>
      <w:rPr>
        <w:rFonts w:ascii="Arial" w:hAnsi="Arial" w:cs="Arial"/>
        <w:b/>
        <w:sz w:val="20"/>
        <w:lang w:val="en-US"/>
      </w:rPr>
    </w:pPr>
    <w:r w:rsidRPr="007A56EA">
      <w:rPr>
        <w:rFonts w:ascii="Arial" w:hAnsi="Arial" w:cs="Arial"/>
        <w:b/>
        <w:sz w:val="20"/>
        <w:lang w:val="en-US"/>
      </w:rPr>
      <w:t xml:space="preserve">Cochabamba, </w:t>
    </w:r>
    <w:r w:rsidR="00BA6DAF">
      <w:rPr>
        <w:rFonts w:ascii="Arial" w:hAnsi="Arial" w:cs="Arial"/>
        <w:b/>
        <w:sz w:val="20"/>
        <w:lang w:val="en-US"/>
      </w:rPr>
      <w:t>${FECHA}</w:t>
    </w:r>
  </w:p>
  <w:p w:rsidR="00C30D53" w:rsidRPr="007A56EA" w:rsidRDefault="00C30D53" w:rsidP="00C30D53">
    <w:pPr>
      <w:pStyle w:val="Encabezado"/>
      <w:ind w:firstLine="708"/>
      <w:jc w:val="right"/>
      <w:rPr>
        <w:rFonts w:ascii="Arial" w:hAnsi="Arial" w:cs="Arial"/>
        <w:b/>
        <w:sz w:val="20"/>
        <w:lang w:val="en-US"/>
      </w:rPr>
    </w:pPr>
    <w:r w:rsidRPr="007A56EA">
      <w:rPr>
        <w:rFonts w:ascii="Arial" w:hAnsi="Arial" w:cs="Arial"/>
        <w:b/>
        <w:sz w:val="20"/>
        <w:lang w:val="en-US"/>
      </w:rPr>
      <w:t xml:space="preserve">OB. GC .NE. </w:t>
    </w:r>
    <w:r w:rsidR="00BA6DAF">
      <w:rPr>
        <w:rFonts w:ascii="Arial" w:hAnsi="Arial" w:cs="Arial"/>
        <w:b/>
        <w:sz w:val="20"/>
        <w:lang w:val="en-US"/>
      </w:rPr>
      <w:t>${NRO_TRAMITE}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F71A79"/>
    <w:multiLevelType w:val="hybridMultilevel"/>
    <w:tmpl w:val="A9BC38C2"/>
    <w:lvl w:ilvl="0" w:tplc="0C0A0013">
      <w:start w:val="1"/>
      <w:numFmt w:val="upperRoman"/>
      <w:lvlText w:val="%1."/>
      <w:lvlJc w:val="right"/>
      <w:pPr>
        <w:ind w:left="502" w:hanging="360"/>
      </w:p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48077279"/>
    <w:multiLevelType w:val="hybridMultilevel"/>
    <w:tmpl w:val="0090001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D22FB4"/>
    <w:multiLevelType w:val="hybridMultilevel"/>
    <w:tmpl w:val="87A4245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C49"/>
    <w:rsid w:val="00022AB1"/>
    <w:rsid w:val="0003077D"/>
    <w:rsid w:val="00046542"/>
    <w:rsid w:val="00076AC8"/>
    <w:rsid w:val="00081560"/>
    <w:rsid w:val="00085B3E"/>
    <w:rsid w:val="000B1930"/>
    <w:rsid w:val="000B27C4"/>
    <w:rsid w:val="000B3C8B"/>
    <w:rsid w:val="000F2D1F"/>
    <w:rsid w:val="000F3B4C"/>
    <w:rsid w:val="00102568"/>
    <w:rsid w:val="001170E9"/>
    <w:rsid w:val="00140CDB"/>
    <w:rsid w:val="00145987"/>
    <w:rsid w:val="00157C24"/>
    <w:rsid w:val="001861EA"/>
    <w:rsid w:val="00190386"/>
    <w:rsid w:val="001906E4"/>
    <w:rsid w:val="001E1BA4"/>
    <w:rsid w:val="00212E44"/>
    <w:rsid w:val="002130CA"/>
    <w:rsid w:val="00227293"/>
    <w:rsid w:val="00245858"/>
    <w:rsid w:val="00253FD1"/>
    <w:rsid w:val="002745F1"/>
    <w:rsid w:val="002769D3"/>
    <w:rsid w:val="002812DA"/>
    <w:rsid w:val="00281842"/>
    <w:rsid w:val="0028575E"/>
    <w:rsid w:val="002A52EC"/>
    <w:rsid w:val="002A69E2"/>
    <w:rsid w:val="002A6DA9"/>
    <w:rsid w:val="002B5F2F"/>
    <w:rsid w:val="002D234D"/>
    <w:rsid w:val="002F797C"/>
    <w:rsid w:val="002F7993"/>
    <w:rsid w:val="00334F2F"/>
    <w:rsid w:val="0034436B"/>
    <w:rsid w:val="0035331F"/>
    <w:rsid w:val="00353D31"/>
    <w:rsid w:val="00354702"/>
    <w:rsid w:val="003579BA"/>
    <w:rsid w:val="00367800"/>
    <w:rsid w:val="00390307"/>
    <w:rsid w:val="003A7C4B"/>
    <w:rsid w:val="003C3BA3"/>
    <w:rsid w:val="003E4A1E"/>
    <w:rsid w:val="0040193E"/>
    <w:rsid w:val="004125A7"/>
    <w:rsid w:val="00415919"/>
    <w:rsid w:val="00417322"/>
    <w:rsid w:val="00422622"/>
    <w:rsid w:val="004279C3"/>
    <w:rsid w:val="00430B46"/>
    <w:rsid w:val="004363E0"/>
    <w:rsid w:val="00457823"/>
    <w:rsid w:val="00474A57"/>
    <w:rsid w:val="0048537D"/>
    <w:rsid w:val="004C2494"/>
    <w:rsid w:val="004C6677"/>
    <w:rsid w:val="004D1BC7"/>
    <w:rsid w:val="004D2901"/>
    <w:rsid w:val="00511412"/>
    <w:rsid w:val="00545D13"/>
    <w:rsid w:val="005504B1"/>
    <w:rsid w:val="00551EFF"/>
    <w:rsid w:val="00555F8C"/>
    <w:rsid w:val="00562B45"/>
    <w:rsid w:val="00565807"/>
    <w:rsid w:val="0057497D"/>
    <w:rsid w:val="005B653E"/>
    <w:rsid w:val="005C15EC"/>
    <w:rsid w:val="005C62B8"/>
    <w:rsid w:val="005D6A3F"/>
    <w:rsid w:val="0060209C"/>
    <w:rsid w:val="00613C49"/>
    <w:rsid w:val="00613C9A"/>
    <w:rsid w:val="006307AA"/>
    <w:rsid w:val="00644281"/>
    <w:rsid w:val="00647434"/>
    <w:rsid w:val="00652E95"/>
    <w:rsid w:val="00670513"/>
    <w:rsid w:val="00674FF5"/>
    <w:rsid w:val="00685773"/>
    <w:rsid w:val="00697828"/>
    <w:rsid w:val="006A1B91"/>
    <w:rsid w:val="006A4FD5"/>
    <w:rsid w:val="006B0C0F"/>
    <w:rsid w:val="006B781C"/>
    <w:rsid w:val="006C28F5"/>
    <w:rsid w:val="006C3473"/>
    <w:rsid w:val="006E70A2"/>
    <w:rsid w:val="006F4FE2"/>
    <w:rsid w:val="007028BE"/>
    <w:rsid w:val="007049D3"/>
    <w:rsid w:val="007247EA"/>
    <w:rsid w:val="007260D4"/>
    <w:rsid w:val="00734EDC"/>
    <w:rsid w:val="00750246"/>
    <w:rsid w:val="00751965"/>
    <w:rsid w:val="007576DE"/>
    <w:rsid w:val="00761DCF"/>
    <w:rsid w:val="00762246"/>
    <w:rsid w:val="00763411"/>
    <w:rsid w:val="00782E27"/>
    <w:rsid w:val="007832E2"/>
    <w:rsid w:val="007A1303"/>
    <w:rsid w:val="007A56EA"/>
    <w:rsid w:val="007A6E45"/>
    <w:rsid w:val="007B7091"/>
    <w:rsid w:val="007C3B6C"/>
    <w:rsid w:val="007D19B3"/>
    <w:rsid w:val="007E1612"/>
    <w:rsid w:val="007E5E0D"/>
    <w:rsid w:val="007E7F15"/>
    <w:rsid w:val="007F068F"/>
    <w:rsid w:val="00812BC2"/>
    <w:rsid w:val="00821D5A"/>
    <w:rsid w:val="00835EC2"/>
    <w:rsid w:val="0084010A"/>
    <w:rsid w:val="0085604D"/>
    <w:rsid w:val="00867239"/>
    <w:rsid w:val="00886243"/>
    <w:rsid w:val="008913EB"/>
    <w:rsid w:val="008C1BCB"/>
    <w:rsid w:val="008D376D"/>
    <w:rsid w:val="008E1713"/>
    <w:rsid w:val="009045A8"/>
    <w:rsid w:val="009234AC"/>
    <w:rsid w:val="0093144C"/>
    <w:rsid w:val="00944A20"/>
    <w:rsid w:val="0094577F"/>
    <w:rsid w:val="00981704"/>
    <w:rsid w:val="009A7EB8"/>
    <w:rsid w:val="009B1D3C"/>
    <w:rsid w:val="009B6E99"/>
    <w:rsid w:val="009D24A7"/>
    <w:rsid w:val="00A143C3"/>
    <w:rsid w:val="00A170C1"/>
    <w:rsid w:val="00A34EB2"/>
    <w:rsid w:val="00A4086E"/>
    <w:rsid w:val="00A45DAB"/>
    <w:rsid w:val="00A568E8"/>
    <w:rsid w:val="00A633F8"/>
    <w:rsid w:val="00A80BC5"/>
    <w:rsid w:val="00AA4B17"/>
    <w:rsid w:val="00AE2C82"/>
    <w:rsid w:val="00AF5970"/>
    <w:rsid w:val="00AF5A49"/>
    <w:rsid w:val="00B23EED"/>
    <w:rsid w:val="00B42DF9"/>
    <w:rsid w:val="00B81E8E"/>
    <w:rsid w:val="00BA1606"/>
    <w:rsid w:val="00BA6DAF"/>
    <w:rsid w:val="00C10A96"/>
    <w:rsid w:val="00C12B98"/>
    <w:rsid w:val="00C30D53"/>
    <w:rsid w:val="00C463F4"/>
    <w:rsid w:val="00C57AF5"/>
    <w:rsid w:val="00C70573"/>
    <w:rsid w:val="00C95DE6"/>
    <w:rsid w:val="00CA191C"/>
    <w:rsid w:val="00CB1AD4"/>
    <w:rsid w:val="00CC1A27"/>
    <w:rsid w:val="00CC40FB"/>
    <w:rsid w:val="00CD3D8F"/>
    <w:rsid w:val="00CF05EE"/>
    <w:rsid w:val="00CF0B51"/>
    <w:rsid w:val="00D07DBD"/>
    <w:rsid w:val="00D22C8F"/>
    <w:rsid w:val="00D274C8"/>
    <w:rsid w:val="00D44AFD"/>
    <w:rsid w:val="00D45CB3"/>
    <w:rsid w:val="00D50D33"/>
    <w:rsid w:val="00D65456"/>
    <w:rsid w:val="00DB330D"/>
    <w:rsid w:val="00DB5027"/>
    <w:rsid w:val="00DB6D6E"/>
    <w:rsid w:val="00DC11FD"/>
    <w:rsid w:val="00DC400C"/>
    <w:rsid w:val="00DC4F93"/>
    <w:rsid w:val="00DD772D"/>
    <w:rsid w:val="00DF182B"/>
    <w:rsid w:val="00DF5A78"/>
    <w:rsid w:val="00DF7E80"/>
    <w:rsid w:val="00E063DF"/>
    <w:rsid w:val="00E07F4C"/>
    <w:rsid w:val="00E203B4"/>
    <w:rsid w:val="00E256D8"/>
    <w:rsid w:val="00E2634D"/>
    <w:rsid w:val="00E40009"/>
    <w:rsid w:val="00E76556"/>
    <w:rsid w:val="00E76AC3"/>
    <w:rsid w:val="00E778E4"/>
    <w:rsid w:val="00E8629C"/>
    <w:rsid w:val="00ED2842"/>
    <w:rsid w:val="00ED6469"/>
    <w:rsid w:val="00EE287D"/>
    <w:rsid w:val="00F11A1B"/>
    <w:rsid w:val="00F532AC"/>
    <w:rsid w:val="00F568ED"/>
    <w:rsid w:val="00FA6164"/>
    <w:rsid w:val="00FB42BF"/>
    <w:rsid w:val="00FC2C5B"/>
    <w:rsid w:val="00FC731A"/>
    <w:rsid w:val="00FD2EC2"/>
    <w:rsid w:val="00FE18C5"/>
    <w:rsid w:val="00FE3819"/>
    <w:rsid w:val="00FE4211"/>
    <w:rsid w:val="00FE62D6"/>
    <w:rsid w:val="00FF4A22"/>
    <w:rsid w:val="00FF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259F33DF-25DF-4D3E-B155-30116389B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556"/>
  </w:style>
  <w:style w:type="paragraph" w:styleId="Ttulo1">
    <w:name w:val="heading 1"/>
    <w:basedOn w:val="Normal"/>
    <w:next w:val="Normal"/>
    <w:link w:val="Ttulo1Car"/>
    <w:qFormat/>
    <w:rsid w:val="00763411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0"/>
      <w:szCs w:val="20"/>
      <w:u w:val="single"/>
    </w:rPr>
  </w:style>
  <w:style w:type="paragraph" w:styleId="Ttulo4">
    <w:name w:val="heading 4"/>
    <w:basedOn w:val="Normal"/>
    <w:next w:val="Normal"/>
    <w:link w:val="Ttulo4Car"/>
    <w:qFormat/>
    <w:rsid w:val="00763411"/>
    <w:pPr>
      <w:keepNext/>
      <w:spacing w:after="0" w:line="240" w:lineRule="auto"/>
      <w:jc w:val="right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Ttulo5">
    <w:name w:val="heading 5"/>
    <w:basedOn w:val="Normal"/>
    <w:next w:val="Normal"/>
    <w:link w:val="Ttulo5Car"/>
    <w:qFormat/>
    <w:rsid w:val="00763411"/>
    <w:pPr>
      <w:keepNext/>
      <w:spacing w:after="0" w:line="240" w:lineRule="auto"/>
      <w:outlineLvl w:val="4"/>
    </w:pPr>
    <w:rPr>
      <w:rFonts w:ascii="Arial" w:eastAsia="Times New Roman" w:hAnsi="Arial" w:cs="Times New Roman"/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63411"/>
    <w:rPr>
      <w:rFonts w:ascii="Times New Roman" w:eastAsia="Times New Roman" w:hAnsi="Times New Roman" w:cs="Times New Roman"/>
      <w:b/>
      <w:sz w:val="20"/>
      <w:szCs w:val="20"/>
      <w:u w:val="single"/>
    </w:rPr>
  </w:style>
  <w:style w:type="character" w:customStyle="1" w:styleId="Ttulo4Car">
    <w:name w:val="Título 4 Car"/>
    <w:basedOn w:val="Fuentedeprrafopredeter"/>
    <w:link w:val="Ttulo4"/>
    <w:rsid w:val="00763411"/>
    <w:rPr>
      <w:rFonts w:ascii="Arial" w:eastAsia="Times New Roman" w:hAnsi="Arial" w:cs="Times New Roman"/>
      <w:b/>
      <w:sz w:val="24"/>
      <w:szCs w:val="20"/>
    </w:rPr>
  </w:style>
  <w:style w:type="character" w:customStyle="1" w:styleId="Ttulo5Car">
    <w:name w:val="Título 5 Car"/>
    <w:basedOn w:val="Fuentedeprrafopredeter"/>
    <w:link w:val="Ttulo5"/>
    <w:rsid w:val="00763411"/>
    <w:rPr>
      <w:rFonts w:ascii="Arial" w:eastAsia="Times New Roman" w:hAnsi="Arial" w:cs="Times New Roman"/>
      <w:b/>
      <w:sz w:val="20"/>
      <w:szCs w:val="20"/>
    </w:rPr>
  </w:style>
  <w:style w:type="paragraph" w:styleId="Textoindependiente">
    <w:name w:val="Body Text"/>
    <w:basedOn w:val="Normal"/>
    <w:link w:val="TextoindependienteCar"/>
    <w:rsid w:val="00763411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763411"/>
    <w:rPr>
      <w:rFonts w:ascii="Arial" w:eastAsia="Times New Roman" w:hAnsi="Arial" w:cs="Times New Roman"/>
      <w:sz w:val="24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763411"/>
    <w:pPr>
      <w:spacing w:after="0" w:line="240" w:lineRule="auto"/>
    </w:pPr>
    <w:rPr>
      <w:rFonts w:ascii="Consolas" w:eastAsiaTheme="minorHAnsi" w:hAnsi="Consolas"/>
      <w:sz w:val="21"/>
      <w:szCs w:val="21"/>
      <w:lang w:eastAsia="en-U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763411"/>
    <w:rPr>
      <w:rFonts w:ascii="Consolas" w:eastAsiaTheme="minorHAnsi" w:hAnsi="Consolas"/>
      <w:sz w:val="21"/>
      <w:szCs w:val="21"/>
      <w:lang w:eastAsia="en-US"/>
    </w:rPr>
  </w:style>
  <w:style w:type="paragraph" w:styleId="Sinespaciado">
    <w:name w:val="No Spacing"/>
    <w:uiPriority w:val="1"/>
    <w:qFormat/>
    <w:rsid w:val="00FC731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E2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7F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F4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91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13EB"/>
  </w:style>
  <w:style w:type="paragraph" w:styleId="Piedepgina">
    <w:name w:val="footer"/>
    <w:basedOn w:val="Normal"/>
    <w:link w:val="PiedepginaCar"/>
    <w:uiPriority w:val="99"/>
    <w:unhideWhenUsed/>
    <w:rsid w:val="00891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13EB"/>
  </w:style>
  <w:style w:type="character" w:styleId="nfasissutil">
    <w:name w:val="Subtle Emphasis"/>
    <w:basedOn w:val="Fuentedeprrafopredeter"/>
    <w:uiPriority w:val="19"/>
    <w:qFormat/>
    <w:rsid w:val="008913EB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8913EB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8913EB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8913E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8913EB"/>
    <w:rPr>
      <w:i/>
      <w:iCs/>
      <w:color w:val="000000" w:themeColor="text1"/>
    </w:rPr>
  </w:style>
  <w:style w:type="table" w:styleId="Tablaconcuadrcula">
    <w:name w:val="Table Grid"/>
    <w:basedOn w:val="Tablanormal"/>
    <w:uiPriority w:val="59"/>
    <w:rsid w:val="008D376D"/>
    <w:pPr>
      <w:spacing w:after="0" w:line="240" w:lineRule="auto"/>
    </w:pPr>
    <w:rPr>
      <w:rFonts w:eastAsiaTheme="minorHAnsi"/>
      <w:lang w:val="es-BO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uiPriority w:val="99"/>
    <w:unhideWhenUsed/>
    <w:rsid w:val="00E8629C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67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BO" w:eastAsia="es-B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67239"/>
    <w:rPr>
      <w:rFonts w:ascii="Courier New" w:eastAsia="Times New Roman" w:hAnsi="Courier New" w:cs="Courier New"/>
      <w:sz w:val="20"/>
      <w:szCs w:val="20"/>
      <w:lang w:val="es-BO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7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quiroga\Datos%20de%20programa\Microsoft\Plantillas\NE-2013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F43EE9-02B0-406D-9BFD-59CCF7A9D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NE-2013.dotm</Template>
  <TotalTime>36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aquiroga</dc:creator>
  <cp:lastModifiedBy>M. Alejandro Mamani Villegas</cp:lastModifiedBy>
  <cp:revision>12</cp:revision>
  <cp:lastPrinted>2015-04-24T22:40:00Z</cp:lastPrinted>
  <dcterms:created xsi:type="dcterms:W3CDTF">2016-10-25T19:36:00Z</dcterms:created>
  <dcterms:modified xsi:type="dcterms:W3CDTF">2016-10-25T20:39:00Z</dcterms:modified>
</cp:coreProperties>
</file>